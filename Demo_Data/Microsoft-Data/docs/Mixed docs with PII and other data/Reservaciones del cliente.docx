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5C39A4" w14:textId="77777777" w:rsidR="00B05F0A" w:rsidRDefault="00B05F0A" w:rsidP="00B05F0A">
      <w:pPr>
        <w:rPr>
          <w:lang w:val="es-AR"/>
        </w:rPr>
      </w:pPr>
      <w:r w:rsidRPr="007E0639">
        <w:rPr>
          <w:lang w:val="es-AR"/>
        </w:rPr>
        <w:t xml:space="preserve">Adjunto los números de tarjeta de crédito de </w:t>
      </w:r>
      <w:r>
        <w:rPr>
          <w:lang w:val="es-AR"/>
        </w:rPr>
        <w:t>los clientes para efectuar la reserva</w:t>
      </w:r>
      <w:r w:rsidRPr="00494BB5">
        <w:rPr>
          <w:lang w:val="es-AR"/>
        </w:rPr>
        <w:t>:</w:t>
      </w:r>
    </w:p>
    <w:p w14:paraId="0F88DAA4" w14:textId="77777777" w:rsidR="00B05F0A" w:rsidRDefault="00B05F0A" w:rsidP="00B05F0A">
      <w:r w:rsidRPr="00537928">
        <w:rPr>
          <w:rFonts w:ascii="Arial" w:hAnsi="Arial" w:cs="Arial"/>
          <w:color w:val="000000"/>
          <w:sz w:val="20"/>
          <w:szCs w:val="20"/>
        </w:rPr>
        <w:t xml:space="preserve">John Smith: Visa, </w:t>
      </w:r>
      <w:r>
        <w:rPr>
          <w:rFonts w:ascii="Arial" w:hAnsi="Arial" w:cs="Arial"/>
          <w:color w:val="000000"/>
          <w:sz w:val="20"/>
          <w:szCs w:val="20"/>
        </w:rPr>
        <w:t xml:space="preserve">4012888888881881, Exp. 4/6/2020, </w:t>
      </w:r>
      <w:r>
        <w:t>CVV 183</w:t>
      </w:r>
    </w:p>
    <w:p w14:paraId="10386FFE" w14:textId="77777777" w:rsidR="00B05F0A" w:rsidRDefault="00B05F0A" w:rsidP="00B05F0A">
      <w:pPr>
        <w:rPr>
          <w:rFonts w:ascii="Arial" w:hAnsi="Arial" w:cs="Arial"/>
          <w:color w:val="000000"/>
          <w:sz w:val="20"/>
          <w:szCs w:val="20"/>
        </w:rPr>
      </w:pPr>
      <w:r>
        <w:t xml:space="preserve">Mary Peters: Amex, </w:t>
      </w:r>
      <w:r>
        <w:rPr>
          <w:rFonts w:ascii="Arial" w:hAnsi="Arial" w:cs="Arial"/>
          <w:color w:val="000000"/>
          <w:sz w:val="20"/>
          <w:szCs w:val="20"/>
        </w:rPr>
        <w:t>378734493671000, Exp. 3/2/2019, CVV 736</w:t>
      </w:r>
    </w:p>
    <w:p w14:paraId="602D0F68" w14:textId="77777777" w:rsidR="00B05F0A" w:rsidRDefault="00B05F0A" w:rsidP="00B05F0A">
      <w:pPr>
        <w:rPr>
          <w:rFonts w:ascii="Arial" w:hAnsi="Arial" w:cs="Arial"/>
          <w:color w:val="000000"/>
          <w:sz w:val="20"/>
          <w:szCs w:val="20"/>
        </w:rPr>
      </w:pPr>
      <w:r>
        <w:t xml:space="preserve">Rita Meyers: Diners, </w:t>
      </w:r>
      <w:r>
        <w:rPr>
          <w:rFonts w:ascii="Arial" w:hAnsi="Arial" w:cs="Arial"/>
          <w:color w:val="000000"/>
          <w:sz w:val="20"/>
          <w:szCs w:val="20"/>
        </w:rPr>
        <w:t>30569309025904, Exp. 4/9/2021, CVV 998</w:t>
      </w:r>
    </w:p>
    <w:p w14:paraId="3BB4E219" w14:textId="77777777" w:rsidR="00B05F0A" w:rsidRDefault="00B05F0A" w:rsidP="00B05F0A">
      <w:r>
        <w:t>Angie Millson: MC, 5105105105105100, Exp. 5/3/2019, CVV 832</w:t>
      </w:r>
    </w:p>
    <w:p w14:paraId="7F4A51DD" w14:textId="77777777" w:rsidR="006657AF" w:rsidRPr="00B05F0A" w:rsidRDefault="006657AF">
      <w:pPr>
        <w:rPr>
          <w:lang w:val="es-AR"/>
        </w:rPr>
      </w:pPr>
      <w:bookmarkStart w:id="0" w:name="_GoBack"/>
      <w:bookmarkEnd w:id="0"/>
    </w:p>
    <w:sectPr w:rsidR="006657AF" w:rsidRPr="00B05F0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680FC5" w14:textId="77777777" w:rsidR="002C4733" w:rsidRDefault="002C4733" w:rsidP="000B2A3B">
      <w:pPr>
        <w:spacing w:after="0" w:line="240" w:lineRule="auto"/>
      </w:pPr>
      <w:r>
        <w:separator/>
      </w:r>
    </w:p>
  </w:endnote>
  <w:endnote w:type="continuationSeparator" w:id="0">
    <w:p w14:paraId="67423E62" w14:textId="77777777" w:rsidR="002C4733" w:rsidRDefault="002C4733" w:rsidP="000B2A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1FC9DC" w14:textId="77777777" w:rsidR="00B05F0A" w:rsidRDefault="00B05F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DC11A" w14:textId="77777777" w:rsidR="00B05F0A" w:rsidRDefault="00B05F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25F49E" w14:textId="77777777" w:rsidR="00B05F0A" w:rsidRDefault="00B05F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BFB36D" w14:textId="77777777" w:rsidR="002C4733" w:rsidRDefault="002C4733" w:rsidP="000B2A3B">
      <w:pPr>
        <w:spacing w:after="0" w:line="240" w:lineRule="auto"/>
      </w:pPr>
      <w:r>
        <w:separator/>
      </w:r>
    </w:p>
  </w:footnote>
  <w:footnote w:type="continuationSeparator" w:id="0">
    <w:p w14:paraId="47095EA4" w14:textId="77777777" w:rsidR="002C4733" w:rsidRDefault="002C4733" w:rsidP="000B2A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296801" w14:textId="77777777" w:rsidR="00B05F0A" w:rsidRDefault="00B05F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79310212"/>
      <w:docPartObj>
        <w:docPartGallery w:val="Watermarks"/>
        <w:docPartUnique/>
      </w:docPartObj>
    </w:sdtPr>
    <w:sdtContent>
      <w:p w14:paraId="79F16274" w14:textId="56F27233" w:rsidR="00B05F0A" w:rsidRDefault="00B05F0A">
        <w:pPr>
          <w:pStyle w:val="Header"/>
        </w:pPr>
        <w:r>
          <w:rPr>
            <w:noProof/>
          </w:rPr>
          <w:pict w14:anchorId="7A26478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MSIPWM4e3746c583d5bd0a18ea527b" o:spid="_x0000_s2049" type="#_x0000_t136" alt="{&quot;HashCode&quot;:-1235385997,&quot;Height&quot;:792.0,&quot;Width&quot;:612.0,&quot;Placement&quot;:&quot;Header&quot;,&quot;Index&quot;:&quot;Primary&quot;,&quot;Section&quot;:1,&quot;Top&quot;:-999995.0,&quot;Left&quot;:-999995.0}" style="position:absolute;margin-left:0;margin-top:0;width:389.8pt;height:67.3pt;rotation:315;z-index:-251657216;mso-position-horizontal:center;mso-position-horizontal-relative:margin;mso-position-vertical:center;mso-position-vertical-relative:margin" o:allowincell="f" fillcolor="silver" stroked="f">
              <v:textpath style="font-family:&quot;Calibri&quot;;font-size:50pt" string="Solo para sus ojos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4B2A84" w14:textId="77777777" w:rsidR="00B05F0A" w:rsidRDefault="00B05F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A3B"/>
    <w:rsid w:val="000B2A3B"/>
    <w:rsid w:val="00107B40"/>
    <w:rsid w:val="001F7F3D"/>
    <w:rsid w:val="002C4733"/>
    <w:rsid w:val="006657AF"/>
    <w:rsid w:val="00B05F0A"/>
    <w:rsid w:val="00B71D34"/>
    <w:rsid w:val="00C06A1A"/>
    <w:rsid w:val="00DB4A10"/>
    <w:rsid w:val="00EF32D5"/>
    <w:rsid w:val="00F52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2A41F38"/>
  <w15:chartTrackingRefBased/>
  <w15:docId w15:val="{6B9F5F7C-51B4-4448-AA69-A39BE988D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5F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5F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F0A"/>
  </w:style>
  <w:style w:type="paragraph" w:styleId="Footer">
    <w:name w:val="footer"/>
    <w:basedOn w:val="Normal"/>
    <w:link w:val="FooterChar"/>
    <w:uiPriority w:val="99"/>
    <w:unhideWhenUsed/>
    <w:rsid w:val="00B05F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F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Azure%20Information%20Protection\Watermark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WatermarkTemplate</Template>
  <TotalTime>2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Saggese</dc:creator>
  <cp:keywords/>
  <dc:description/>
  <cp:lastModifiedBy>Enrique Saggese</cp:lastModifiedBy>
  <cp:revision>2</cp:revision>
  <dcterms:created xsi:type="dcterms:W3CDTF">2018-10-15T07:24:00Z</dcterms:created>
  <dcterms:modified xsi:type="dcterms:W3CDTF">2018-10-15T07:38:00Z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87d411d-7dc5-4f6e-8bbe-2498db012eb3_Enabled">
    <vt:lpwstr>True</vt:lpwstr>
  </property>
  <property fmtid="{D5CDD505-2E9C-101B-9397-08002B2CF9AE}" pid="3" name="MSIP_Label_987d411d-7dc5-4f6e-8bbe-2498db012eb3_SiteId">
    <vt:lpwstr>099cda86-f720-4cab-9327-e931fdc2344e</vt:lpwstr>
  </property>
  <property fmtid="{D5CDD505-2E9C-101B-9397-08002B2CF9AE}" pid="4" name="MSIP_Label_987d411d-7dc5-4f6e-8bbe-2498db012eb3_Owner">
    <vt:lpwstr>admin@SpaceY.onmicrosoft.com</vt:lpwstr>
  </property>
  <property fmtid="{D5CDD505-2E9C-101B-9397-08002B2CF9AE}" pid="5" name="MSIP_Label_987d411d-7dc5-4f6e-8bbe-2498db012eb3_SetDate">
    <vt:lpwstr>2018-10-15T07:38:52.8319018Z</vt:lpwstr>
  </property>
  <property fmtid="{D5CDD505-2E9C-101B-9397-08002B2CF9AE}" pid="6" name="MSIP_Label_987d411d-7dc5-4f6e-8bbe-2498db012eb3_Name">
    <vt:lpwstr>Altamente Confidencial</vt:lpwstr>
  </property>
  <property fmtid="{D5CDD505-2E9C-101B-9397-08002B2CF9AE}" pid="7" name="MSIP_Label_987d411d-7dc5-4f6e-8bbe-2498db012eb3_Application">
    <vt:lpwstr>Microsoft Azure Information Protection</vt:lpwstr>
  </property>
  <property fmtid="{D5CDD505-2E9C-101B-9397-08002B2CF9AE}" pid="8" name="MSIP_Label_987d411d-7dc5-4f6e-8bbe-2498db012eb3_Extended_MSFT_Method">
    <vt:lpwstr>Automatic</vt:lpwstr>
  </property>
  <property fmtid="{D5CDD505-2E9C-101B-9397-08002B2CF9AE}" pid="9" name="Sensitivity">
    <vt:lpwstr>Altamente Confidencial</vt:lpwstr>
  </property>
</Properties>
</file>