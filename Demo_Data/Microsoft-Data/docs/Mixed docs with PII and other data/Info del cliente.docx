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37483" w14:textId="0F9EFBB9" w:rsidR="00494BB5" w:rsidRPr="00494BB5" w:rsidRDefault="00494BB5" w:rsidP="00494BB5">
      <w:pPr>
        <w:rPr>
          <w:lang w:val="es-AR"/>
        </w:rPr>
      </w:pPr>
      <w:r w:rsidRPr="007E0639">
        <w:rPr>
          <w:lang w:val="es-AR"/>
        </w:rPr>
        <w:t xml:space="preserve">Adjunto los números de tarjeta de crédito de </w:t>
      </w:r>
      <w:r w:rsidRPr="00494BB5">
        <w:rPr>
          <w:lang w:val="es-AR"/>
        </w:rPr>
        <w:t>John Smith:</w:t>
      </w:r>
    </w:p>
    <w:p w14:paraId="07A2D0B2" w14:textId="77777777" w:rsidR="00494BB5" w:rsidRDefault="00494BB5">
      <w:pPr>
        <w:rPr>
          <w:rFonts w:ascii="Arial" w:hAnsi="Arial" w:cs="Arial"/>
          <w:color w:val="000000"/>
          <w:sz w:val="20"/>
          <w:szCs w:val="20"/>
          <w:lang w:val="es-AR"/>
        </w:rPr>
      </w:pPr>
      <w:r>
        <w:rPr>
          <w:rFonts w:ascii="Arial" w:hAnsi="Arial" w:cs="Arial"/>
          <w:color w:val="000000"/>
          <w:sz w:val="20"/>
          <w:szCs w:val="20"/>
          <w:lang w:val="es-AR"/>
        </w:rPr>
        <w:t xml:space="preserve">Visa: </w:t>
      </w:r>
    </w:p>
    <w:p w14:paraId="2535CE0A" w14:textId="683EC411" w:rsidR="006657AF" w:rsidRDefault="00494BB5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4012888888881881</w:t>
      </w:r>
      <w:r>
        <w:rPr>
          <w:rFonts w:ascii="Arial" w:hAnsi="Arial" w:cs="Arial"/>
          <w:color w:val="000000"/>
          <w:sz w:val="20"/>
          <w:szCs w:val="20"/>
        </w:rPr>
        <w:t>, Exp. 4/6/2020</w:t>
      </w:r>
    </w:p>
    <w:p w14:paraId="4AF4ADE8" w14:textId="1E7B8675" w:rsidR="00494BB5" w:rsidRDefault="00494BB5">
      <w:r>
        <w:t>CVV 183</w:t>
      </w:r>
    </w:p>
    <w:p w14:paraId="03E1FF60" w14:textId="77777777" w:rsidR="00494BB5" w:rsidRDefault="00494BB5">
      <w:bookmarkStart w:id="0" w:name="_GoBack"/>
      <w:bookmarkEnd w:id="0"/>
    </w:p>
    <w:sectPr w:rsidR="00494B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DC2D50" w14:textId="77777777" w:rsidR="00BA4DBD" w:rsidRDefault="00BA4DBD" w:rsidP="00DC2FBA">
      <w:pPr>
        <w:spacing w:after="0" w:line="240" w:lineRule="auto"/>
      </w:pPr>
      <w:r>
        <w:separator/>
      </w:r>
    </w:p>
  </w:endnote>
  <w:endnote w:type="continuationSeparator" w:id="0">
    <w:p w14:paraId="519DD9CC" w14:textId="77777777" w:rsidR="00BA4DBD" w:rsidRDefault="00BA4DBD" w:rsidP="00DC2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47164" w14:textId="77777777" w:rsidR="000600DB" w:rsidRDefault="000600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603A7" w14:textId="7BFD12B1" w:rsidR="00494BB5" w:rsidRDefault="00494BB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6C304BE" wp14:editId="6D2FAF5F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0e034ca9b3f7a4407f1c6d76" descr="{&quot;HashCode&quot;:-112078353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F3FA37" w14:textId="2F01417D" w:rsidR="00494BB5" w:rsidRPr="00494BB5" w:rsidRDefault="00494BB5" w:rsidP="00494BB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304BE" id="_x0000_t202" coordsize="21600,21600" o:spt="202" path="m,l,21600r21600,l21600,xe">
              <v:stroke joinstyle="miter"/>
              <v:path gradientshapeok="t" o:connecttype="rect"/>
            </v:shapetype>
            <v:shape id="MSIPCM0e034ca9b3f7a4407f1c6d76" o:spid="_x0000_s1027" type="#_x0000_t202" alt="{&quot;HashCode&quot;:-112078353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" o:allowincell="f" filled="f" stroked="f" strokeweight=".5pt">
              <v:fill o:detectmouseclick="t"/>
              <v:textbox inset="20pt,0,,0">
                <w:txbxContent>
                  <w:p w14:paraId="49F3FA37" w14:textId="2F01417D" w:rsidR="00494BB5" w:rsidRPr="00494BB5" w:rsidRDefault="00494BB5" w:rsidP="00494BB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299E7" w14:textId="77777777" w:rsidR="000600DB" w:rsidRDefault="00060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60800" w14:textId="77777777" w:rsidR="00BA4DBD" w:rsidRDefault="00BA4DBD" w:rsidP="00DC2FBA">
      <w:pPr>
        <w:spacing w:after="0" w:line="240" w:lineRule="auto"/>
      </w:pPr>
      <w:r>
        <w:separator/>
      </w:r>
    </w:p>
  </w:footnote>
  <w:footnote w:type="continuationSeparator" w:id="0">
    <w:p w14:paraId="170B597A" w14:textId="77777777" w:rsidR="00BA4DBD" w:rsidRDefault="00BA4DBD" w:rsidP="00DC2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13FF4" w14:textId="77777777" w:rsidR="000600DB" w:rsidRDefault="000600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A9637" w14:textId="4F7B2393" w:rsidR="00494BB5" w:rsidRDefault="00494BB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2108F66" wp14:editId="0911BD5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7ee940049fb1e7e843c9207b" descr="{&quot;HashCode&quot;:2092493793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BE45ED" w14:textId="0E3554C2" w:rsidR="00494BB5" w:rsidRPr="00494BB5" w:rsidRDefault="00494BB5" w:rsidP="00494BB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08F66" id="_x0000_t202" coordsize="21600,21600" o:spt="202" path="m,l,21600r21600,l21600,xe">
              <v:stroke joinstyle="miter"/>
              <v:path gradientshapeok="t" o:connecttype="rect"/>
            </v:shapetype>
            <v:shape id="MSIPCM7ee940049fb1e7e843c9207b" o:spid="_x0000_s1026" type="#_x0000_t202" alt="{&quot;HashCode&quot;:2092493793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" o:allowincell="f" filled="f" stroked="f" strokeweight=".5pt">
              <v:fill o:detectmouseclick="t"/>
              <v:textbox inset="20pt,0,,0">
                <w:txbxContent>
                  <w:p w14:paraId="25BE45ED" w14:textId="0E3554C2" w:rsidR="00494BB5" w:rsidRPr="00494BB5" w:rsidRDefault="00494BB5" w:rsidP="00494BB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883300471"/>
      <w:docPartObj>
        <w:docPartGallery w:val="Watermarks"/>
        <w:docPartUnique/>
      </w:docPartObj>
    </w:sdtPr>
    <w:sdtContent>
      <w:p w14:paraId="746A9637" w14:textId="4F7B2393" w:rsidR="00494BB5" w:rsidRDefault="00494BB5">
        <w:pPr>
          <w:pStyle w:val="Header"/>
        </w:pPr>
        <w:r>
          <w:rPr>
            <w:noProof/>
          </w:rPr>
          <w:pict w14:anchorId="0FA471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MSIPWMe49342da9eb700becbd2d217" o:spid="_x0000_s2049" type="#_x0000_t136" alt="{&quot;HashCode&quot;:-1235385997,&quot;Height&quot;:792.0,&quot;Width&quot;:612.0,&quot;Placement&quot;:&quot;Header&quot;,&quot;Index&quot;:&quot;Primary&quot;,&quot;Section&quot;:1,&quot;Top&quot;:-999995.0,&quot;Left&quot;:-999995.0}" style="position:absolute;margin-left:0;margin-top:0;width:389.8pt;height:67.3pt;rotation:315;z-index:-251657216;visibility:hidden;mso-position-horizontal:center;mso-position-horizontal-relative:margin;mso-position-vertical:center;mso-position-vertical-relative:margin" o:allowincell="f" fillcolor="silver" stroked="f">
              <v:textpath style="font-family:&quot;Calibri&quot;;font-size:50pt" string="Solo para sus ojo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FA5CE" w14:textId="77777777" w:rsidR="000600DB" w:rsidRDefault="000600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BA"/>
    <w:rsid w:val="000600DB"/>
    <w:rsid w:val="00107B40"/>
    <w:rsid w:val="001F7F3D"/>
    <w:rsid w:val="00223D1F"/>
    <w:rsid w:val="00422EB3"/>
    <w:rsid w:val="00494BB5"/>
    <w:rsid w:val="006657AF"/>
    <w:rsid w:val="007E12AA"/>
    <w:rsid w:val="00B71D34"/>
    <w:rsid w:val="00BA4DBD"/>
    <w:rsid w:val="00C06A1A"/>
    <w:rsid w:val="00DB4A10"/>
    <w:rsid w:val="00DC2FBA"/>
    <w:rsid w:val="00EF32D5"/>
    <w:rsid w:val="00F5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20E3012"/>
  <w15:chartTrackingRefBased/>
  <w15:docId w15:val="{BA65F57C-8E1C-4751-92E1-2EA20C1D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4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BB5"/>
  </w:style>
  <w:style w:type="paragraph" w:styleId="Footer">
    <w:name w:val="footer"/>
    <w:basedOn w:val="Normal"/>
    <w:link w:val="FooterChar"/>
    <w:uiPriority w:val="99"/>
    <w:unhideWhenUsed/>
    <w:rsid w:val="00494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6</cp:revision>
  <dcterms:created xsi:type="dcterms:W3CDTF">2018-10-15T07:05:00Z</dcterms:created>
  <dcterms:modified xsi:type="dcterms:W3CDTF">2018-10-15T07:07:00Z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b4e327-da07-4b97-a044-3af41afba41a_Enabled">
    <vt:lpwstr>False</vt:lpwstr>
  </property>
  <property fmtid="{D5CDD505-2E9C-101B-9397-08002B2CF9AE}" pid="3" name="MSIP_Label_18b4e327-da07-4b97-a044-3af41afba41a_SiteId">
    <vt:lpwstr>099cda86-f720-4cab-9327-e931fdc2344e</vt:lpwstr>
  </property>
  <property fmtid="{D5CDD505-2E9C-101B-9397-08002B2CF9AE}" pid="4" name="MSIP_Label_18b4e327-da07-4b97-a044-3af41afba41a_Owner">
    <vt:lpwstr>admin@SpaceY.onmicrosoft.com</vt:lpwstr>
  </property>
  <property fmtid="{D5CDD505-2E9C-101B-9397-08002B2CF9AE}" pid="5" name="MSIP_Label_18b4e327-da07-4b97-a044-3af41afba41a_SetDate">
    <vt:lpwstr>2018-10-15T07:07:05.5429205Z</vt:lpwstr>
  </property>
  <property fmtid="{D5CDD505-2E9C-101B-9397-08002B2CF9AE}" pid="6" name="MSIP_Label_18b4e327-da07-4b97-a044-3af41afba41a_Name">
    <vt:lpwstr>Pública</vt:lpwstr>
  </property>
  <property fmtid="{D5CDD505-2E9C-101B-9397-08002B2CF9AE}" pid="7" name="MSIP_Label_18b4e327-da07-4b97-a044-3af41afba41a_Application">
    <vt:lpwstr>Microsoft Azure Information Protection</vt:lpwstr>
  </property>
  <property fmtid="{D5CDD505-2E9C-101B-9397-08002B2CF9AE}" pid="8" name="MSIP_Label_18b4e327-da07-4b97-a044-3af41afba41a_Extended_MSFT_Method">
    <vt:lpwstr>Manual</vt:lpwstr>
  </property>
</Properties>
</file>