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045C34" w14:textId="0DCB0872" w:rsidR="00763492" w:rsidRDefault="00763492" w:rsidP="00763492">
      <w:pPr>
        <w:pStyle w:val="Heading1"/>
        <w:rPr>
          <w:lang w:val="es-AR"/>
        </w:rPr>
      </w:pPr>
      <w:r w:rsidRPr="001C74FD">
        <w:rPr>
          <w:lang w:val="es-AR"/>
        </w:rPr>
        <w:t>Plan de trabajo</w:t>
      </w:r>
    </w:p>
    <w:p w14:paraId="410FB383" w14:textId="126687FA" w:rsidR="001C74FD" w:rsidRDefault="001C74FD" w:rsidP="001C74FD">
      <w:pPr>
        <w:rPr>
          <w:lang w:val="es-AR"/>
        </w:rPr>
      </w:pPr>
    </w:p>
    <w:p w14:paraId="027B3E11" w14:textId="230F4E31" w:rsidR="001C74FD" w:rsidRPr="001C74FD" w:rsidRDefault="001C74FD" w:rsidP="001C74FD">
      <w:pPr>
        <w:rPr>
          <w:lang w:val="es-AR"/>
        </w:rPr>
      </w:pPr>
      <w:r>
        <w:rPr>
          <w:lang w:val="es-AR"/>
        </w:rPr>
        <w:t>El grupo de trabajo del Proyecto X está trabajando...</w:t>
      </w:r>
      <w:bookmarkStart w:id="0" w:name="_GoBack"/>
      <w:bookmarkEnd w:id="0"/>
    </w:p>
    <w:p w14:paraId="55977E0E" w14:textId="292F11CF" w:rsidR="001C74FD" w:rsidRPr="001C74FD" w:rsidRDefault="001C74FD" w:rsidP="001C74FD">
      <w:pPr>
        <w:rPr>
          <w:lang w:val="es-AR"/>
        </w:rPr>
      </w:pPr>
    </w:p>
    <w:p w14:paraId="54EEDAA6" w14:textId="6A46EE17" w:rsidR="00763492" w:rsidRPr="001C74FD" w:rsidRDefault="00763492" w:rsidP="00763492">
      <w:pPr>
        <w:rPr>
          <w:lang w:val="es-AR"/>
        </w:rPr>
      </w:pPr>
    </w:p>
    <w:p w14:paraId="3E28D5C0" w14:textId="4850E611" w:rsidR="00763492" w:rsidRPr="00763492" w:rsidRDefault="00763492" w:rsidP="00763492">
      <w:pPr>
        <w:rPr>
          <w:lang w:val="es-AR"/>
        </w:rPr>
      </w:pPr>
    </w:p>
    <w:p w14:paraId="61A04F2E" w14:textId="77777777" w:rsidR="00763492" w:rsidRPr="00763492" w:rsidRDefault="00763492">
      <w:pPr>
        <w:rPr>
          <w:lang w:val="es-AR"/>
        </w:rPr>
      </w:pPr>
    </w:p>
    <w:sectPr w:rsidR="00763492" w:rsidRPr="0076349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2C50C3" w14:textId="77777777" w:rsidR="0016506D" w:rsidRDefault="0016506D" w:rsidP="00DD7E3A">
      <w:pPr>
        <w:spacing w:after="0" w:line="240" w:lineRule="auto"/>
      </w:pPr>
      <w:r>
        <w:separator/>
      </w:r>
    </w:p>
  </w:endnote>
  <w:endnote w:type="continuationSeparator" w:id="0">
    <w:p w14:paraId="1616347C" w14:textId="77777777" w:rsidR="0016506D" w:rsidRDefault="0016506D" w:rsidP="00DD7E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D97754" w14:textId="77777777" w:rsidR="001C74FD" w:rsidRDefault="001C74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D58BA4" w14:textId="61168FC3" w:rsidR="001C74FD" w:rsidRDefault="001C74F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9961005" wp14:editId="356DE7ED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2" name="MSIPCMf8164742b5b476bcf2fb8cf2" descr="{&quot;HashCode&quot;:-1120783536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81883FB" w14:textId="617B0E22" w:rsidR="001C74FD" w:rsidRPr="001C74FD" w:rsidRDefault="001C74FD" w:rsidP="001C74FD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1C74FD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No divulgar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961005" id="_x0000_t202" coordsize="21600,21600" o:spt="202" path="m,l,21600r21600,l21600,xe">
              <v:stroke joinstyle="miter"/>
              <v:path gradientshapeok="t" o:connecttype="rect"/>
            </v:shapetype>
            <v:shape id="MSIPCMf8164742b5b476bcf2fb8cf2" o:spid="_x0000_s1027" type="#_x0000_t202" alt="{&quot;HashCode&quot;:-1120783536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" o:allowincell="f" filled="f" stroked="f" strokeweight=".5pt">
              <v:fill o:detectmouseclick="t"/>
              <v:textbox inset="20pt,0,,0">
                <w:txbxContent>
                  <w:p w14:paraId="481883FB" w14:textId="617B0E22" w:rsidR="001C74FD" w:rsidRPr="001C74FD" w:rsidRDefault="001C74FD" w:rsidP="001C74FD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1C74FD">
                      <w:rPr>
                        <w:rFonts w:ascii="Calibri" w:hAnsi="Calibri" w:cs="Calibri"/>
                        <w:color w:val="000000"/>
                        <w:sz w:val="20"/>
                      </w:rPr>
                      <w:t>No divulgar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BBF948" w14:textId="77777777" w:rsidR="001C74FD" w:rsidRDefault="001C74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4A7208" w14:textId="77777777" w:rsidR="0016506D" w:rsidRDefault="0016506D" w:rsidP="00DD7E3A">
      <w:pPr>
        <w:spacing w:after="0" w:line="240" w:lineRule="auto"/>
      </w:pPr>
      <w:r>
        <w:separator/>
      </w:r>
    </w:p>
  </w:footnote>
  <w:footnote w:type="continuationSeparator" w:id="0">
    <w:p w14:paraId="744A47D0" w14:textId="77777777" w:rsidR="0016506D" w:rsidRDefault="0016506D" w:rsidP="00DD7E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6BED36" w14:textId="77777777" w:rsidR="001C74FD" w:rsidRDefault="001C74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82BF22" w14:textId="52804373" w:rsidR="001C74FD" w:rsidRDefault="001C74F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1DA86666" wp14:editId="56DB899E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66700"/>
              <wp:effectExtent l="0" t="0" r="0" b="0"/>
              <wp:wrapNone/>
              <wp:docPr id="1" name="MSIPCM2cea40b9963d432f91a047a6" descr="{&quot;HashCode&quot;:2092493793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722BA11" w14:textId="2694968A" w:rsidR="001C74FD" w:rsidRPr="001C74FD" w:rsidRDefault="001C74FD" w:rsidP="001C74FD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1C74FD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Información Altamente Confidencial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A86666" id="_x0000_t202" coordsize="21600,21600" o:spt="202" path="m,l,21600r21600,l21600,xe">
              <v:stroke joinstyle="miter"/>
              <v:path gradientshapeok="t" o:connecttype="rect"/>
            </v:shapetype>
            <v:shape id="MSIPCM2cea40b9963d432f91a047a6" o:spid="_x0000_s1026" type="#_x0000_t202" alt="{&quot;HashCode&quot;:2092493793,&quot;Height&quot;:792.0,&quot;Width&quot;:612.0,&quot;Placement&quot;:&quot;Header&quot;,&quot;Index&quot;:&quot;Primary&quot;,&quot;Section&quot;:1,&quot;Top&quot;:0.0,&quot;Left&quot;:0.0}" style="position:absolute;margin-left:0;margin-top:15pt;width:612pt;height:21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" o:allowincell="f" filled="f" stroked="f" strokeweight=".5pt">
              <v:fill o:detectmouseclick="t"/>
              <v:textbox inset="20pt,0,,0">
                <w:txbxContent>
                  <w:p w14:paraId="2722BA11" w14:textId="2694968A" w:rsidR="001C74FD" w:rsidRPr="001C74FD" w:rsidRDefault="001C74FD" w:rsidP="001C74FD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1C74FD">
                      <w:rPr>
                        <w:rFonts w:ascii="Calibri" w:hAnsi="Calibri" w:cs="Calibri"/>
                        <w:color w:val="000000"/>
                        <w:sz w:val="20"/>
                      </w:rPr>
                      <w:t>Información Altamente 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63075380"/>
      <w:docPartObj>
        <w:docPartGallery w:val="Watermarks"/>
        <w:docPartUnique/>
      </w:docPartObj>
    </w:sdtPr>
    <w:sdtContent>
      <w:p w14:paraId="5982BF22" w14:textId="52804373" w:rsidR="001C74FD" w:rsidRDefault="001C74FD">
        <w:pPr>
          <w:pStyle w:val="Header"/>
        </w:pPr>
        <w:r>
          <w:rPr>
            <w:noProof/>
          </w:rPr>
          <w:pict w14:anchorId="76EA4C6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MSIPWM9d15426ab9540934fe087d80" o:spid="_x0000_s2049" type="#_x0000_t136" alt="{&quot;HashCode&quot;:-1235385997,&quot;Height&quot;:792.0,&quot;Width&quot;:612.0,&quot;Placement&quot;:&quot;Header&quot;,&quot;Index&quot;:&quot;Primary&quot;,&quot;Section&quot;:1,&quot;Top&quot;:-999995.0,&quot;Left&quot;:-999995.0}" style="position:absolute;margin-left:0;margin-top:0;width:389.8pt;height:67.3pt;rotation:315;z-index:-251657216;mso-position-horizontal:center;mso-position-horizontal-relative:margin;mso-position-vertical:center;mso-position-vertical-relative:margin" o:allowincell="f" fillcolor="silver" stroked="f">
              <v:textpath style="font-family:&quot;Calibri&quot;;font-size:50pt" string="Solo para sus ojos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7CE76A" w14:textId="77777777" w:rsidR="001C74FD" w:rsidRDefault="001C74F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E3A"/>
    <w:rsid w:val="00107B40"/>
    <w:rsid w:val="0016506D"/>
    <w:rsid w:val="001C74FD"/>
    <w:rsid w:val="001F7F3D"/>
    <w:rsid w:val="00564680"/>
    <w:rsid w:val="006657AF"/>
    <w:rsid w:val="00763492"/>
    <w:rsid w:val="00B71D34"/>
    <w:rsid w:val="00C06A1A"/>
    <w:rsid w:val="00DB4A10"/>
    <w:rsid w:val="00DD7E3A"/>
    <w:rsid w:val="00EF32D5"/>
    <w:rsid w:val="00F52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DF667E3"/>
  <w15:chartTrackingRefBased/>
  <w15:docId w15:val="{512E2FC7-4856-4CB0-870E-49693234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4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4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1C74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74FD"/>
  </w:style>
  <w:style w:type="paragraph" w:styleId="Footer">
    <w:name w:val="footer"/>
    <w:basedOn w:val="Normal"/>
    <w:link w:val="FooterChar"/>
    <w:uiPriority w:val="99"/>
    <w:unhideWhenUsed/>
    <w:rsid w:val="001C74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74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Azure%20Information%20Protection\Watermark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WatermarkTemplate</Template>
  <TotalTime>3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Saggese</dc:creator>
  <cp:keywords/>
  <dc:description/>
  <cp:lastModifiedBy>Enrique Saggese</cp:lastModifiedBy>
  <cp:revision>4</cp:revision>
  <dcterms:created xsi:type="dcterms:W3CDTF">2018-10-15T06:24:00Z</dcterms:created>
  <dcterms:modified xsi:type="dcterms:W3CDTF">2018-10-15T07:41:00Z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87d411d-7dc5-4f6e-8bbe-2498db012eb3_Enabled">
    <vt:lpwstr>True</vt:lpwstr>
  </property>
  <property fmtid="{D5CDD505-2E9C-101B-9397-08002B2CF9AE}" pid="3" name="MSIP_Label_987d411d-7dc5-4f6e-8bbe-2498db012eb3_SiteId">
    <vt:lpwstr>099cda86-f720-4cab-9327-e931fdc2344e</vt:lpwstr>
  </property>
  <property fmtid="{D5CDD505-2E9C-101B-9397-08002B2CF9AE}" pid="4" name="MSIP_Label_987d411d-7dc5-4f6e-8bbe-2498db012eb3_Owner">
    <vt:lpwstr>admin@SpaceY.onmicrosoft.com</vt:lpwstr>
  </property>
  <property fmtid="{D5CDD505-2E9C-101B-9397-08002B2CF9AE}" pid="5" name="MSIP_Label_987d411d-7dc5-4f6e-8bbe-2498db012eb3_SetDate">
    <vt:lpwstr>2018-10-15T07:41:24.3758981Z</vt:lpwstr>
  </property>
  <property fmtid="{D5CDD505-2E9C-101B-9397-08002B2CF9AE}" pid="6" name="MSIP_Label_987d411d-7dc5-4f6e-8bbe-2498db012eb3_Name">
    <vt:lpwstr>Altamente Confidencial</vt:lpwstr>
  </property>
  <property fmtid="{D5CDD505-2E9C-101B-9397-08002B2CF9AE}" pid="7" name="MSIP_Label_987d411d-7dc5-4f6e-8bbe-2498db012eb3_Application">
    <vt:lpwstr>Microsoft Azure Information Protection</vt:lpwstr>
  </property>
  <property fmtid="{D5CDD505-2E9C-101B-9397-08002B2CF9AE}" pid="8" name="MSIP_Label_987d411d-7dc5-4f6e-8bbe-2498db012eb3_Extended_MSFT_Method">
    <vt:lpwstr>Automatic</vt:lpwstr>
  </property>
  <property fmtid="{D5CDD505-2E9C-101B-9397-08002B2CF9AE}" pid="9" name="Sensitivity">
    <vt:lpwstr>Altamente Confidencial</vt:lpwstr>
  </property>
</Properties>
</file>