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4D6DE" w14:textId="77777777" w:rsidR="007E0639" w:rsidRPr="007E0639" w:rsidRDefault="007E0639" w:rsidP="007E0639">
      <w:pPr>
        <w:rPr>
          <w:lang w:val="es-AR"/>
        </w:rPr>
      </w:pPr>
      <w:r w:rsidRPr="007E0639">
        <w:rPr>
          <w:lang w:val="es-AR"/>
        </w:rPr>
        <w:t>Adjunto los números de tarjeta de crédito de estos usuarios</w:t>
      </w:r>
    </w:p>
    <w:p w14:paraId="7B626888" w14:textId="0B9ABD41" w:rsidR="00B710FE" w:rsidRDefault="007E0639" w:rsidP="00426D6B">
      <w:r>
        <w:t xml:space="preserve">John Smith: </w:t>
      </w:r>
      <w:bookmarkStart w:id="0" w:name="_GoBack"/>
      <w:bookmarkEnd w:id="0"/>
      <w:r w:rsidR="00B710FE">
        <w:t xml:space="preserve">5466 1603 0242 7248 </w:t>
      </w:r>
    </w:p>
    <w:p w14:paraId="73A216C1" w14:textId="38B90D71" w:rsidR="00B710FE" w:rsidRDefault="00B710FE" w:rsidP="00426D6B">
      <w:r>
        <w:t>Exp. 11/19</w:t>
      </w:r>
    </w:p>
    <w:p w14:paraId="2E456C89" w14:textId="5232006F" w:rsidR="00B710FE" w:rsidRDefault="00B710FE" w:rsidP="00426D6B">
      <w:r>
        <w:t>CVV 182</w:t>
      </w:r>
    </w:p>
    <w:p w14:paraId="63477DA9" w14:textId="77777777" w:rsidR="00B710FE" w:rsidRDefault="00B710FE" w:rsidP="00426D6B"/>
    <w:sectPr w:rsidR="00B710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79DC6" w14:textId="77777777" w:rsidR="00315BDE" w:rsidRDefault="00315BDE" w:rsidP="00EF3C41">
      <w:pPr>
        <w:spacing w:after="0" w:line="240" w:lineRule="auto"/>
      </w:pPr>
      <w:r>
        <w:separator/>
      </w:r>
    </w:p>
  </w:endnote>
  <w:endnote w:type="continuationSeparator" w:id="0">
    <w:p w14:paraId="7EEEF68C" w14:textId="77777777" w:rsidR="00315BDE" w:rsidRDefault="00315BDE" w:rsidP="00EF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B90D4" w14:textId="77777777" w:rsidR="00EF3C41" w:rsidRDefault="00EF3C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CD4D5" w14:textId="77777777" w:rsidR="00EF3C41" w:rsidRDefault="00EF3C4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E390E29" wp14:editId="7DE10AC4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3d0445b3b4a8e981a498ac28" descr="{&quot;HashCode&quot;:-112078353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16B82D" w14:textId="2E8E0710" w:rsidR="00EF3C41" w:rsidRPr="00EF3C41" w:rsidRDefault="00EF3C41" w:rsidP="00EF3C4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90E29" id="_x0000_t202" coordsize="21600,21600" o:spt="202" path="m,l,21600r21600,l21600,xe">
              <v:stroke joinstyle="miter"/>
              <v:path gradientshapeok="t" o:connecttype="rect"/>
            </v:shapetype>
            <v:shape id="MSIPCM3d0445b3b4a8e981a498ac28" o:spid="_x0000_s1028" type="#_x0000_t202" alt="{&quot;HashCode&quot;:-112078353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" o:allowincell="f" filled="f" stroked="f" strokeweight=".5pt">
              <v:textbox inset="20pt,0,,0">
                <w:txbxContent>
                  <w:p w14:paraId="5416B82D" w14:textId="2E8E0710" w:rsidR="00EF3C41" w:rsidRPr="00EF3C41" w:rsidRDefault="00EF3C41" w:rsidP="00EF3C4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3CC91" w14:textId="77777777" w:rsidR="00EF3C41" w:rsidRDefault="00EF3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9610F" w14:textId="77777777" w:rsidR="00315BDE" w:rsidRDefault="00315BDE" w:rsidP="00EF3C41">
      <w:pPr>
        <w:spacing w:after="0" w:line="240" w:lineRule="auto"/>
      </w:pPr>
      <w:r>
        <w:separator/>
      </w:r>
    </w:p>
  </w:footnote>
  <w:footnote w:type="continuationSeparator" w:id="0">
    <w:p w14:paraId="15D9E20C" w14:textId="77777777" w:rsidR="00315BDE" w:rsidRDefault="00315BDE" w:rsidP="00EF3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E7715" w14:textId="77777777" w:rsidR="00EF3C41" w:rsidRDefault="00EF3C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D3E9E" w14:textId="5A7F9A44" w:rsidR="00EF3C41" w:rsidRDefault="00EF3C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7252928" wp14:editId="07A88FA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e47e48eaa9f08170afbd3a44" descr="{&quot;HashCode&quot;:2092493793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D66F32B" w14:textId="4E47AB93" w:rsidR="00EF3C41" w:rsidRPr="00EF3C41" w:rsidRDefault="00EF3C41" w:rsidP="00EF3C4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52928" id="_x0000_t202" coordsize="21600,21600" o:spt="202" path="m,l,21600r21600,l21600,xe">
              <v:stroke joinstyle="miter"/>
              <v:path gradientshapeok="t" o:connecttype="rect"/>
            </v:shapetype>
            <v:shape id="MSIPCMe47e48eaa9f08170afbd3a44" o:spid="_x0000_s1026" type="#_x0000_t202" alt="{&quot;HashCode&quot;:2092493793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" o:allowincell="f" filled="f" stroked="f" strokeweight=".5pt">
              <v:textbox inset="20pt,0,,0">
                <w:txbxContent>
                  <w:p w14:paraId="3D66F32B" w14:textId="4E47AB93" w:rsidR="00EF3C41" w:rsidRPr="00EF3C41" w:rsidRDefault="00EF3C41" w:rsidP="00EF3C4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49257277"/>
      <w:docPartObj>
        <w:docPartGallery w:val="Watermarks"/>
        <w:docPartUnique/>
      </w:docPartObj>
    </w:sdtPr>
    <w:sdtEndPr/>
    <w:sdtContent>
      <w:p w14:paraId="6F631194" w14:textId="77777777" w:rsidR="00EF3C41" w:rsidRDefault="007E0639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0" allowOverlap="1" wp14:anchorId="689C4612" wp14:editId="5FBC6BC7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4950460" cy="854710"/>
                  <wp:effectExtent l="0" t="1421130" r="0" b="1419860"/>
                  <wp:wrapNone/>
                  <wp:docPr id="3" name="Text Box 3" descr="{&quot;HashCode&quot;:-1235385997,&quot;Height&quot;:792.0,&quot;Width&quot;:612.0,&quot;Placement&quot;:&quot;Header&quot;,&quot;Index&quot;:&quot;Primary&quot;,&quot;Section&quot;:1,&quot;Top&quot;:-999995.0,&quot;Left&quot;:-999995.0}" hidden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 noChangeShapeType="1" noTextEdit="1"/>
                        </wps:cNvSpPr>
                        <wps:spPr bwMode="auto">
                          <a:xfrm rot="18900000">
                            <a:off x="0" y="0"/>
                            <a:ext cx="4950460" cy="854710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6741A" w14:textId="77777777" w:rsidR="007E0639" w:rsidRDefault="007E0639" w:rsidP="007E063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C0C0C0"/>
                                  <w:sz w:val="100"/>
                                  <w:szCs w:val="100"/>
                                </w:rPr>
                                <w:t xml:space="preserve">Solo para sus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color w:val="C0C0C0"/>
                                  <w:sz w:val="100"/>
                                  <w:szCs w:val="100"/>
                                </w:rPr>
                                <w:t>ojos</w:t>
                              </w:r>
                              <w:proofErr w:type="spellEnd"/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689C4612" id="Text Box 3" o:spid="_x0000_s1027" type="#_x0000_t202" alt="{&quot;HashCode&quot;:-1235385997,&quot;Height&quot;:792.0,&quot;Width&quot;:612.0,&quot;Placement&quot;:&quot;Header&quot;,&quot;Index&quot;:&quot;Primary&quot;,&quot;Section&quot;:1,&quot;Top&quot;:-999995.0,&quot;Left&quot;:-999995.0}" style="position:absolute;margin-left:0;margin-top:0;width:389.8pt;height:67.3pt;rotation:-45;z-index:-251657216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" o:allowincell="f" filled="f" stroked="f">
                  <v:stroke joinstyle="round"/>
                  <o:lock v:ext="edit" shapetype="t"/>
                  <v:textbox style="mso-fit-shape-to-text:t">
                    <w:txbxContent>
                      <w:p w14:paraId="75F6741A" w14:textId="77777777" w:rsidR="007E0639" w:rsidRDefault="007E0639" w:rsidP="007E063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C0C0C0"/>
                            <w:sz w:val="100"/>
                            <w:szCs w:val="100"/>
                          </w:rPr>
                          <w:t xml:space="preserve">Solo para sus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color w:val="C0C0C0"/>
                            <w:sz w:val="100"/>
                            <w:szCs w:val="100"/>
                          </w:rPr>
                          <w:t>ojos</w:t>
                        </w:r>
                        <w:proofErr w:type="spellEnd"/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BA4C6" w14:textId="77777777" w:rsidR="00EF3C41" w:rsidRDefault="00EF3C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41"/>
    <w:rsid w:val="00107B40"/>
    <w:rsid w:val="001F7F3D"/>
    <w:rsid w:val="002B1383"/>
    <w:rsid w:val="00315BDE"/>
    <w:rsid w:val="0033630F"/>
    <w:rsid w:val="003C506F"/>
    <w:rsid w:val="00426D6B"/>
    <w:rsid w:val="005715EC"/>
    <w:rsid w:val="005F074D"/>
    <w:rsid w:val="006657AF"/>
    <w:rsid w:val="00755B4B"/>
    <w:rsid w:val="007E0639"/>
    <w:rsid w:val="00AF25A8"/>
    <w:rsid w:val="00B710FE"/>
    <w:rsid w:val="00B71D34"/>
    <w:rsid w:val="00C06A1A"/>
    <w:rsid w:val="00DB4A10"/>
    <w:rsid w:val="00E612EB"/>
    <w:rsid w:val="00EF32D5"/>
    <w:rsid w:val="00EF3C41"/>
    <w:rsid w:val="00F52954"/>
    <w:rsid w:val="00FB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E5109"/>
  <w15:chartTrackingRefBased/>
  <w15:docId w15:val="{97A01341-B878-4797-AE1F-FBC5195A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C41"/>
  </w:style>
  <w:style w:type="paragraph" w:styleId="Footer">
    <w:name w:val="footer"/>
    <w:basedOn w:val="Normal"/>
    <w:link w:val="FooterChar"/>
    <w:uiPriority w:val="99"/>
    <w:unhideWhenUsed/>
    <w:rsid w:val="00EF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C41"/>
  </w:style>
  <w:style w:type="paragraph" w:styleId="NormalWeb">
    <w:name w:val="Normal (Web)"/>
    <w:basedOn w:val="Normal"/>
    <w:uiPriority w:val="99"/>
    <w:semiHidden/>
    <w:unhideWhenUsed/>
    <w:rsid w:val="007E06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5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6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10</cp:revision>
  <dcterms:created xsi:type="dcterms:W3CDTF">2018-10-15T06:36:00Z</dcterms:created>
  <dcterms:modified xsi:type="dcterms:W3CDTF">2018-10-15T07:03:00Z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d411d-7dc5-4f6e-8bbe-2498db012eb3_Enabled">
    <vt:lpwstr>False</vt:lpwstr>
  </property>
  <property fmtid="{D5CDD505-2E9C-101B-9397-08002B2CF9AE}" pid="3" name="MSIP_Label_987d411d-7dc5-4f6e-8bbe-2498db012eb3_SiteId">
    <vt:lpwstr>099cda86-f720-4cab-9327-e931fdc2344e</vt:lpwstr>
  </property>
  <property fmtid="{D5CDD505-2E9C-101B-9397-08002B2CF9AE}" pid="4" name="MSIP_Label_987d411d-7dc5-4f6e-8bbe-2498db012eb3_Owner">
    <vt:lpwstr>admin@SpaceY.onmicrosoft.com</vt:lpwstr>
  </property>
  <property fmtid="{D5CDD505-2E9C-101B-9397-08002B2CF9AE}" pid="5" name="MSIP_Label_987d411d-7dc5-4f6e-8bbe-2498db012eb3_SetDate">
    <vt:lpwstr>2018-10-15T06:36:28.5168995Z</vt:lpwstr>
  </property>
  <property fmtid="{D5CDD505-2E9C-101B-9397-08002B2CF9AE}" pid="6" name="MSIP_Label_987d411d-7dc5-4f6e-8bbe-2498db012eb3_Name">
    <vt:lpwstr>Altamente Confidencial</vt:lpwstr>
  </property>
  <property fmtid="{D5CDD505-2E9C-101B-9397-08002B2CF9AE}" pid="7" name="MSIP_Label_987d411d-7dc5-4f6e-8bbe-2498db012eb3_Application">
    <vt:lpwstr>Microsoft Azure Information Protection</vt:lpwstr>
  </property>
  <property fmtid="{D5CDD505-2E9C-101B-9397-08002B2CF9AE}" pid="8" name="MSIP_Label_987d411d-7dc5-4f6e-8bbe-2498db012eb3_Extended_MSFT_Method">
    <vt:lpwstr>Manual</vt:lpwstr>
  </property>
</Properties>
</file>