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922" w:rsidRPr="001A61E0" w:rsidRDefault="00013E0C" w:rsidP="00524922">
      <w:pPr>
        <w:pStyle w:val="Title"/>
      </w:pPr>
      <w:r w:rsidRPr="009E257C">
        <w:rPr>
          <w:rFonts w:cs="Segoe UI"/>
          <w:noProof/>
          <w:lang w:bidi="th-TH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7908A99" wp14:editId="4F21C6F4">
                <wp:simplePos x="0" y="0"/>
                <wp:positionH relativeFrom="page">
                  <wp:posOffset>4114800</wp:posOffset>
                </wp:positionH>
                <wp:positionV relativeFrom="page">
                  <wp:posOffset>182880</wp:posOffset>
                </wp:positionV>
                <wp:extent cx="3310128" cy="704088"/>
                <wp:effectExtent l="0" t="0" r="0" b="1270"/>
                <wp:wrapTight wrapText="bothSides">
                  <wp:wrapPolygon edited="0">
                    <wp:start x="373" y="0"/>
                    <wp:lineTo x="373" y="21054"/>
                    <wp:lineTo x="21136" y="21054"/>
                    <wp:lineTo x="21136" y="0"/>
                    <wp:lineTo x="373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128" cy="7040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E0C" w:rsidRPr="006A2B33" w:rsidRDefault="00B7542E" w:rsidP="00013E0C">
                            <w:pPr>
                              <w:spacing w:after="0"/>
                              <w:jc w:val="right"/>
                              <w:rPr>
                                <w:rFonts w:asciiTheme="majorHAnsi" w:hAnsiTheme="majorHAnsi" w:cstheme="majorHAnsi"/>
                                <w:color w:val="0072C6" w:themeColor="accent1"/>
                                <w:sz w:val="36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72C6" w:themeColor="accent1"/>
                                <w:sz w:val="36"/>
                              </w:rPr>
                              <w:t>Functional Spec</w:t>
                            </w:r>
                          </w:p>
                          <w:p w:rsidR="00013E0C" w:rsidRPr="00012FBA" w:rsidRDefault="00BD62E6" w:rsidP="00013E0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color w:val="70AD47" w:themeColor="accent6"/>
                                <w:sz w:val="36"/>
                              </w:rPr>
                            </w:pPr>
                            <w:hyperlink r:id="rId11" w:history="1">
                              <w:r w:rsidR="00013E0C" w:rsidRPr="002C6E13">
                                <w:rPr>
                                  <w:rStyle w:val="Hyperlink"/>
                                  <w:rFonts w:cs="Segoe UI"/>
                                </w:rPr>
                                <w:t>Best Practices</w:t>
                              </w:r>
                            </w:hyperlink>
                            <w:r w:rsidR="00123BA5">
                              <w:rPr>
                                <w:rFonts w:cs="Segoe UI"/>
                              </w:rPr>
                              <w:t>,</w:t>
                            </w:r>
                            <w:r w:rsidR="002C6E13">
                              <w:rPr>
                                <w:rFonts w:cs="Segoe UI"/>
                              </w:rPr>
                              <w:t xml:space="preserve"> </w:t>
                            </w:r>
                            <w:hyperlink r:id="rId12" w:history="1">
                              <w:r w:rsidR="002C6E13" w:rsidRPr="002C6E13">
                                <w:rPr>
                                  <w:rStyle w:val="Hyperlink"/>
                                  <w:rFonts w:cs="Segoe UI"/>
                                </w:rPr>
                                <w:t>Examples</w:t>
                              </w:r>
                            </w:hyperlink>
                            <w:r w:rsidR="00123BA5" w:rsidRPr="00123BA5">
                              <w:rPr>
                                <w:rFonts w:cs="Segoe UI"/>
                              </w:rPr>
                              <w:t xml:space="preserve"> </w:t>
                            </w:r>
                            <w:r w:rsidR="00123BA5" w:rsidRPr="00123BA5">
                              <w:rPr>
                                <w:rStyle w:val="Hyperlink"/>
                                <w:rFonts w:cs="Segoe UI"/>
                                <w:color w:val="auto"/>
                                <w:u w:val="none"/>
                              </w:rPr>
                              <w:t xml:space="preserve">and </w:t>
                            </w:r>
                            <w:hyperlink r:id="rId13" w:history="1">
                              <w:r w:rsidR="00123BA5" w:rsidRPr="00090A24">
                                <w:rPr>
                                  <w:rStyle w:val="Hyperlink"/>
                                  <w:rFonts w:cs="Segoe UI"/>
                                </w:rPr>
                                <w:t>Ship Criteria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08A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4pt;margin-top:14.4pt;width:260.65pt;height:55.4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" filled="f" stroked="f">
                <v:textbox>
                  <w:txbxContent>
                    <w:p w:rsidR="00013E0C" w:rsidRPr="006A2B33" w:rsidRDefault="00B7542E" w:rsidP="00013E0C">
                      <w:pPr>
                        <w:spacing w:after="0"/>
                        <w:jc w:val="right"/>
                        <w:rPr>
                          <w:rFonts w:asciiTheme="majorHAnsi" w:hAnsiTheme="majorHAnsi" w:cstheme="majorHAnsi"/>
                          <w:color w:val="0072C6" w:themeColor="accent1"/>
                          <w:sz w:val="36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72C6" w:themeColor="accent1"/>
                          <w:sz w:val="36"/>
                        </w:rPr>
                        <w:t>Functional Spec</w:t>
                      </w:r>
                    </w:p>
                    <w:p w:rsidR="00013E0C" w:rsidRPr="00012FBA" w:rsidRDefault="000A09B9" w:rsidP="00013E0C">
                      <w:pPr>
                        <w:jc w:val="right"/>
                        <w:rPr>
                          <w:rFonts w:asciiTheme="majorHAnsi" w:hAnsiTheme="majorHAnsi" w:cstheme="majorHAnsi"/>
                          <w:color w:val="70AD47" w:themeColor="accent6"/>
                          <w:sz w:val="36"/>
                        </w:rPr>
                      </w:pPr>
                      <w:hyperlink r:id="rId14" w:history="1">
                        <w:r w:rsidR="00013E0C" w:rsidRPr="002C6E13">
                          <w:rPr>
                            <w:rStyle w:val="Hyperlink"/>
                            <w:rFonts w:cs="Segoe UI"/>
                          </w:rPr>
                          <w:t>Best Practices</w:t>
                        </w:r>
                      </w:hyperlink>
                      <w:r w:rsidR="00123BA5">
                        <w:rPr>
                          <w:rFonts w:cs="Segoe UI"/>
                        </w:rPr>
                        <w:t>,</w:t>
                      </w:r>
                      <w:r w:rsidR="002C6E13">
                        <w:rPr>
                          <w:rFonts w:cs="Segoe UI"/>
                        </w:rPr>
                        <w:t xml:space="preserve"> </w:t>
                      </w:r>
                      <w:hyperlink r:id="rId15" w:history="1">
                        <w:r w:rsidR="002C6E13" w:rsidRPr="002C6E13">
                          <w:rPr>
                            <w:rStyle w:val="Hyperlink"/>
                            <w:rFonts w:cs="Segoe UI"/>
                          </w:rPr>
                          <w:t>Examples</w:t>
                        </w:r>
                      </w:hyperlink>
                      <w:r w:rsidR="00123BA5" w:rsidRPr="00123BA5">
                        <w:rPr>
                          <w:rFonts w:cs="Segoe UI"/>
                        </w:rPr>
                        <w:t xml:space="preserve"> </w:t>
                      </w:r>
                      <w:r w:rsidR="00123BA5" w:rsidRPr="00123BA5">
                        <w:rPr>
                          <w:rStyle w:val="Hyperlink"/>
                          <w:rFonts w:cs="Segoe UI"/>
                          <w:color w:val="auto"/>
                          <w:u w:val="none"/>
                        </w:rPr>
                        <w:t xml:space="preserve">and </w:t>
                      </w:r>
                      <w:hyperlink r:id="rId16" w:history="1">
                        <w:r w:rsidR="00123BA5" w:rsidRPr="00090A24">
                          <w:rPr>
                            <w:rStyle w:val="Hyperlink"/>
                            <w:rFonts w:cs="Segoe UI"/>
                          </w:rPr>
                          <w:t>Ship Criteria</w:t>
                        </w:r>
                      </w:hyperlink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70486B" w:rsidRPr="000D11CB">
        <w:rPr>
          <w:noProof/>
          <w:lang w:bidi="th-TH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DA6165" wp14:editId="1DD748F8">
                <wp:simplePos x="0" y="0"/>
                <wp:positionH relativeFrom="column">
                  <wp:posOffset>-54610</wp:posOffset>
                </wp:positionH>
                <wp:positionV relativeFrom="paragraph">
                  <wp:posOffset>-123825</wp:posOffset>
                </wp:positionV>
                <wp:extent cx="1078992" cy="813816"/>
                <wp:effectExtent l="0" t="0" r="0" b="0"/>
                <wp:wrapTopAndBottom/>
                <wp:docPr id="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992" cy="813816"/>
                          <a:chOff x="0" y="0"/>
                          <a:chExt cx="1077702" cy="818373"/>
                        </a:xfrm>
                      </wpg:grpSpPr>
                      <wps:wsp>
                        <wps:cNvPr id="2" name="TextBox 6"/>
                        <wps:cNvSpPr txBox="1"/>
                        <wps:spPr>
                          <a:xfrm>
                            <a:off x="302432" y="0"/>
                            <a:ext cx="620141" cy="7785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0486B" w:rsidRPr="000D11CB" w:rsidRDefault="0070486B" w:rsidP="0070486B">
                              <w:pPr>
                                <w:pStyle w:val="NormalWeb"/>
                                <w:spacing w:beforeAutospacing="0" w:after="0" w:afterAutospacing="0"/>
                                <w:rPr>
                                  <w:color w:val="0072C6" w:themeColor="accent1"/>
                                </w:rPr>
                              </w:pPr>
                              <w:r w:rsidRPr="000D11CB">
                                <w:rPr>
                                  <w:rFonts w:ascii="Century Gothic" w:hAnsi="Century Gothic" w:cstheme="minorBidi"/>
                                  <w:b/>
                                  <w:bCs/>
                                  <w:color w:val="0072C6" w:themeColor="accent1"/>
                                  <w:kern w:val="24"/>
                                  <w:sz w:val="100"/>
                                  <w:szCs w:val="10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18288" tIns="0" rIns="18288" bIns="0" rtlCol="0">
                          <a:spAutoFit/>
                        </wps:bodyPr>
                      </wps:wsp>
                      <wps:wsp>
                        <wps:cNvPr id="3" name="TextBox 7"/>
                        <wps:cNvSpPr txBox="1"/>
                        <wps:spPr>
                          <a:xfrm>
                            <a:off x="0" y="0"/>
                            <a:ext cx="726821" cy="7785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0486B" w:rsidRDefault="0070486B" w:rsidP="0070486B">
                              <w:pPr>
                                <w:pStyle w:val="NormalWeb"/>
                                <w:spacing w:beforeAutospacing="0" w:after="0" w:afterAutospacing="0"/>
                              </w:pPr>
                              <w:r>
                                <w:rPr>
                                  <w:rFonts w:ascii="Century Gothic" w:hAnsi="Century Gothic" w:cstheme="minorBidi"/>
                                  <w:b/>
                                  <w:bCs/>
                                  <w:color w:val="A6A6A6" w:themeColor="background1" w:themeShade="A6"/>
                                  <w:kern w:val="24"/>
                                  <w:sz w:val="100"/>
                                  <w:szCs w:val="100"/>
                                  <w14:textFill>
                                    <w14:solidFill>
                                      <w14:schemeClr w14:val="bg1">
                                        <w14:alpha w14:val="35000"/>
                                        <w14:lumMod w14:val="65000"/>
                                      </w14:schemeClr>
                                    </w14:solidFill>
                                  </w14:textFill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18288" tIns="0" rIns="18288" bIns="0" rtlCol="0">
                          <a:spAutoFit/>
                        </wps:bodyPr>
                      </wps:wsp>
                      <wps:wsp>
                        <wps:cNvPr id="4" name="TextBox 8"/>
                        <wps:cNvSpPr txBox="1"/>
                        <wps:spPr>
                          <a:xfrm>
                            <a:off x="818876" y="382128"/>
                            <a:ext cx="258826" cy="436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0486B" w:rsidRPr="00E72D1A" w:rsidRDefault="0070486B" w:rsidP="0070486B">
                              <w:pPr>
                                <w:pStyle w:val="NormalWeb"/>
                                <w:spacing w:beforeAutospacing="0" w:after="0" w:afterAutospacing="0"/>
                                <w:rPr>
                                  <w:color w:val="FFFFFF" w:themeColor="background1"/>
                                </w:rPr>
                              </w:pPr>
                              <w:r w:rsidRPr="00E72D1A">
                                <w:rPr>
                                  <w:rFonts w:ascii="Century Gothic" w:hAnsi="Century Gothic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56"/>
                                  <w:szCs w:val="5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18288" tIns="0" rIns="18288" bIns="0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DA6165" id="Group 5" o:spid="_x0000_s1027" style="position:absolute;margin-left:-4.3pt;margin-top:-9.75pt;width:84.95pt;height:64.1pt;z-index:251659264;mso-width-relative:margin;mso-height-relative:margin" coordsize="10777,8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">
                <v:shape id="TextBox 6" o:spid="_x0000_s1028" type="#_x0000_t202" style="position:absolute;left:3024;width:6201;height:7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" filled="f" stroked="f">
                  <v:textbox style="mso-fit-shape-to-text:t" inset="1.44pt,0,1.44pt,0">
                    <w:txbxContent>
                      <w:p w:rsidR="0070486B" w:rsidRPr="000D11CB" w:rsidRDefault="0070486B" w:rsidP="0070486B">
                        <w:pPr>
                          <w:pStyle w:val="NormalWeb"/>
                          <w:spacing w:beforeAutospacing="0" w:after="0" w:afterAutospacing="0"/>
                          <w:rPr>
                            <w:color w:val="0072C6" w:themeColor="accent1"/>
                          </w:rPr>
                        </w:pPr>
                        <w:r w:rsidRPr="000D11CB">
                          <w:rPr>
                            <w:rFonts w:ascii="Century Gothic" w:hAnsi="Century Gothic" w:cstheme="minorBidi"/>
                            <w:b/>
                            <w:bCs/>
                            <w:color w:val="0072C6" w:themeColor="accent1"/>
                            <w:kern w:val="24"/>
                            <w:sz w:val="100"/>
                            <w:szCs w:val="100"/>
                          </w:rPr>
                          <w:t>G</w:t>
                        </w:r>
                      </w:p>
                    </w:txbxContent>
                  </v:textbox>
                </v:shape>
                <v:shape id="TextBox 7" o:spid="_x0000_s1029" type="#_x0000_t202" style="position:absolute;width:7268;height:7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" filled="f" stroked="f">
                  <v:textbox style="mso-fit-shape-to-text:t" inset="1.44pt,0,1.44pt,0">
                    <w:txbxContent>
                      <w:p w:rsidR="0070486B" w:rsidRDefault="0070486B" w:rsidP="0070486B">
                        <w:pPr>
                          <w:pStyle w:val="NormalWeb"/>
                          <w:spacing w:beforeAutospacing="0" w:after="0" w:afterAutospacing="0"/>
                        </w:pPr>
                        <w:r>
                          <w:rPr>
                            <w:rFonts w:ascii="Century Gothic" w:hAnsi="Century Gothic" w:cstheme="minorBidi"/>
                            <w:b/>
                            <w:bCs/>
                            <w:color w:val="A6A6A6" w:themeColor="background1" w:themeShade="A6"/>
                            <w:kern w:val="24"/>
                            <w:sz w:val="100"/>
                            <w:szCs w:val="100"/>
                            <w14:textFill>
                              <w14:solidFill>
                                <w14:schemeClr w14:val="bg1">
                                  <w14:alpha w14:val="35000"/>
                                  <w14:lumMod w14:val="65000"/>
                                </w14:schemeClr>
                              </w14:solidFill>
                            </w14:textFill>
                          </w:rPr>
                          <w:t>O</w:t>
                        </w:r>
                      </w:p>
                    </w:txbxContent>
                  </v:textbox>
                </v:shape>
                <v:shape id="TextBox 8" o:spid="_x0000_s1030" type="#_x0000_t202" style="position:absolute;left:8188;top:3821;width:2589;height:4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" filled="f" stroked="f">
                  <v:textbox style="mso-fit-shape-to-text:t" inset="1.44pt,0,1.44pt,0">
                    <w:txbxContent>
                      <w:p w:rsidR="0070486B" w:rsidRPr="00E72D1A" w:rsidRDefault="0070486B" w:rsidP="0070486B">
                        <w:pPr>
                          <w:pStyle w:val="NormalWeb"/>
                          <w:spacing w:beforeAutospacing="0" w:after="0" w:afterAutospacing="0"/>
                          <w:rPr>
                            <w:color w:val="FFFFFF" w:themeColor="background1"/>
                          </w:rPr>
                        </w:pPr>
                        <w:r w:rsidRPr="00E72D1A">
                          <w:rPr>
                            <w:rFonts w:ascii="Century Gothic" w:hAnsi="Century Gothic" w:cstheme="minorBidi"/>
                            <w:b/>
                            <w:bCs/>
                            <w:color w:val="FFFFFF" w:themeColor="background1"/>
                            <w:kern w:val="24"/>
                            <w:sz w:val="56"/>
                            <w:szCs w:val="56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bookmarkStart w:id="0" w:name="_GoBack"/>
      <w:bookmarkEnd w:id="0"/>
    </w:p>
    <w:p w:rsidR="00524922" w:rsidRPr="00524922" w:rsidRDefault="00B7542E" w:rsidP="00524922">
      <w:pPr>
        <w:pStyle w:val="Heading1"/>
      </w:pPr>
      <w:r>
        <w:t>Design</w:t>
      </w:r>
    </w:p>
    <w:p w:rsidR="00524922" w:rsidRPr="00524922" w:rsidRDefault="002C6E13" w:rsidP="00524922">
      <w:pPr>
        <w:pStyle w:val="Heading1"/>
      </w:pPr>
      <w:r>
        <w:t>Define Use Cases, Measures and Success Criteria</w:t>
      </w:r>
    </w:p>
    <w:sectPr w:rsidR="00524922" w:rsidRPr="00524922" w:rsidSect="000E07F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245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2E6" w:rsidRDefault="00BD62E6" w:rsidP="00762E99">
      <w:pPr>
        <w:spacing w:after="0" w:line="240" w:lineRule="auto"/>
      </w:pPr>
      <w:r>
        <w:separator/>
      </w:r>
    </w:p>
  </w:endnote>
  <w:endnote w:type="continuationSeparator" w:id="0">
    <w:p w:rsidR="00BD62E6" w:rsidRDefault="00BD62E6" w:rsidP="0076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E99" w:rsidRDefault="00762E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E99" w:rsidRDefault="00762E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E99" w:rsidRDefault="00762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2E6" w:rsidRDefault="00BD62E6" w:rsidP="00762E99">
      <w:pPr>
        <w:spacing w:after="0" w:line="240" w:lineRule="auto"/>
      </w:pPr>
      <w:r>
        <w:separator/>
      </w:r>
    </w:p>
  </w:footnote>
  <w:footnote w:type="continuationSeparator" w:id="0">
    <w:p w:rsidR="00BD62E6" w:rsidRDefault="00BD62E6" w:rsidP="00762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E99" w:rsidRDefault="00762E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E99" w:rsidRDefault="00762E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E99" w:rsidRDefault="00762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7C7A69"/>
    <w:multiLevelType w:val="multilevel"/>
    <w:tmpl w:val="A75E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BC5822"/>
    <w:multiLevelType w:val="hybridMultilevel"/>
    <w:tmpl w:val="92B8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52F8C"/>
    <w:multiLevelType w:val="multilevel"/>
    <w:tmpl w:val="87BCC24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2412818"/>
    <w:multiLevelType w:val="hybridMultilevel"/>
    <w:tmpl w:val="C8B0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2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FF1"/>
    <w:rsid w:val="00013E0C"/>
    <w:rsid w:val="00054FE7"/>
    <w:rsid w:val="000A09B9"/>
    <w:rsid w:val="000E07F7"/>
    <w:rsid w:val="000E640D"/>
    <w:rsid w:val="00123BA5"/>
    <w:rsid w:val="001558C3"/>
    <w:rsid w:val="001A61E0"/>
    <w:rsid w:val="001E7355"/>
    <w:rsid w:val="00245B92"/>
    <w:rsid w:val="002B0EC9"/>
    <w:rsid w:val="002B4DC9"/>
    <w:rsid w:val="002B6418"/>
    <w:rsid w:val="002C6E13"/>
    <w:rsid w:val="002D1938"/>
    <w:rsid w:val="00324FBB"/>
    <w:rsid w:val="0033773F"/>
    <w:rsid w:val="00352AA8"/>
    <w:rsid w:val="00356177"/>
    <w:rsid w:val="00367508"/>
    <w:rsid w:val="0039430D"/>
    <w:rsid w:val="003F2FF6"/>
    <w:rsid w:val="00402673"/>
    <w:rsid w:val="004166A6"/>
    <w:rsid w:val="00422C5F"/>
    <w:rsid w:val="004425BD"/>
    <w:rsid w:val="00467A55"/>
    <w:rsid w:val="004A686B"/>
    <w:rsid w:val="0052141E"/>
    <w:rsid w:val="00524922"/>
    <w:rsid w:val="0055799B"/>
    <w:rsid w:val="005B186F"/>
    <w:rsid w:val="005B783E"/>
    <w:rsid w:val="005C47DC"/>
    <w:rsid w:val="005D0CBB"/>
    <w:rsid w:val="006123A6"/>
    <w:rsid w:val="00642FF1"/>
    <w:rsid w:val="00645E32"/>
    <w:rsid w:val="006E7A8A"/>
    <w:rsid w:val="006E7C2E"/>
    <w:rsid w:val="0070486B"/>
    <w:rsid w:val="00734616"/>
    <w:rsid w:val="0075372D"/>
    <w:rsid w:val="00762E99"/>
    <w:rsid w:val="007D340A"/>
    <w:rsid w:val="008401F2"/>
    <w:rsid w:val="00890593"/>
    <w:rsid w:val="008A0302"/>
    <w:rsid w:val="008C03EA"/>
    <w:rsid w:val="008C6A68"/>
    <w:rsid w:val="009537FA"/>
    <w:rsid w:val="00956886"/>
    <w:rsid w:val="0098583E"/>
    <w:rsid w:val="009B4878"/>
    <w:rsid w:val="009C0808"/>
    <w:rsid w:val="00A137D5"/>
    <w:rsid w:val="00A21E52"/>
    <w:rsid w:val="00A44ADE"/>
    <w:rsid w:val="00A64C1E"/>
    <w:rsid w:val="00B21301"/>
    <w:rsid w:val="00B263D3"/>
    <w:rsid w:val="00B74AE2"/>
    <w:rsid w:val="00B7542E"/>
    <w:rsid w:val="00BC5B66"/>
    <w:rsid w:val="00BD62E6"/>
    <w:rsid w:val="00BD7022"/>
    <w:rsid w:val="00C55844"/>
    <w:rsid w:val="00C65FAE"/>
    <w:rsid w:val="00CD42AA"/>
    <w:rsid w:val="00CE3CC8"/>
    <w:rsid w:val="00CF02CD"/>
    <w:rsid w:val="00D376CD"/>
    <w:rsid w:val="00E27316"/>
    <w:rsid w:val="00E778DF"/>
    <w:rsid w:val="00EA35F6"/>
    <w:rsid w:val="00F02074"/>
    <w:rsid w:val="00F37E14"/>
    <w:rsid w:val="00F419C0"/>
    <w:rsid w:val="00FD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775BF"/>
  <w15:docId w15:val="{99EE31AC-84D1-4AEE-BF79-0E5CB3DE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42AA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673"/>
    <w:pPr>
      <w:keepNext/>
      <w:keepLines/>
      <w:numPr>
        <w:numId w:val="7"/>
      </w:numP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05494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673"/>
    <w:pPr>
      <w:keepNext/>
      <w:keepLines/>
      <w:numPr>
        <w:ilvl w:val="1"/>
        <w:numId w:val="7"/>
      </w:numPr>
      <w:spacing w:before="40" w:after="0" w:line="240" w:lineRule="auto"/>
      <w:outlineLvl w:val="1"/>
    </w:pPr>
    <w:rPr>
      <w:rFonts w:ascii="Segoe UI Semilight" w:eastAsiaTheme="majorEastAsia" w:hAnsi="Segoe UI Semilight" w:cstheme="majorBidi"/>
      <w:color w:val="0054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73"/>
    <w:pPr>
      <w:keepNext/>
      <w:keepLines/>
      <w:numPr>
        <w:ilvl w:val="2"/>
        <w:numId w:val="7"/>
      </w:numPr>
      <w:spacing w:before="40" w:after="0" w:line="240" w:lineRule="auto"/>
      <w:outlineLvl w:val="2"/>
    </w:pPr>
    <w:rPr>
      <w:rFonts w:eastAsiaTheme="majorEastAsia" w:cstheme="majorBidi"/>
      <w:color w:val="0054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2673"/>
    <w:pPr>
      <w:keepNext/>
      <w:keepLines/>
      <w:numPr>
        <w:ilvl w:val="3"/>
        <w:numId w:val="7"/>
      </w:numPr>
      <w:spacing w:before="40" w:after="0"/>
      <w:outlineLvl w:val="3"/>
    </w:pPr>
    <w:rPr>
      <w:rFonts w:ascii="Segoe UI Semilight" w:eastAsiaTheme="majorEastAsia" w:hAnsi="Segoe UI Semilight" w:cstheme="majorBidi"/>
      <w:color w:val="005494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2673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caps/>
      <w:color w:val="0054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73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386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73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38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73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386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73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386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22"/>
    <w:rPr>
      <w:rFonts w:asciiTheme="majorHAnsi" w:eastAsiaTheme="majorEastAsia" w:hAnsiTheme="majorHAnsi" w:cstheme="majorBidi"/>
      <w:color w:val="005494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D42AA"/>
    <w:rPr>
      <w:rFonts w:ascii="Segoe UI Semilight" w:eastAsiaTheme="majorEastAsia" w:hAnsi="Segoe UI Semilight" w:cstheme="majorBidi"/>
      <w:color w:val="0054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D3"/>
    <w:rPr>
      <w:rFonts w:eastAsiaTheme="majorEastAsia" w:cstheme="majorBidi"/>
      <w:color w:val="0054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42AA"/>
    <w:rPr>
      <w:rFonts w:ascii="Segoe UI Semilight" w:eastAsiaTheme="majorEastAsia" w:hAnsi="Segoe UI Semilight" w:cstheme="majorBidi"/>
      <w:color w:val="005494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02673"/>
    <w:rPr>
      <w:rFonts w:ascii="Segoe UI" w:eastAsiaTheme="majorEastAsia" w:hAnsi="Segoe UI" w:cstheme="majorBidi"/>
      <w:caps/>
      <w:color w:val="0054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22"/>
    <w:rPr>
      <w:rFonts w:asciiTheme="majorHAnsi" w:eastAsiaTheme="majorEastAsia" w:hAnsiTheme="majorHAnsi" w:cstheme="majorBidi"/>
      <w:i/>
      <w:iCs/>
      <w:caps/>
      <w:color w:val="00386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22"/>
    <w:rPr>
      <w:rFonts w:asciiTheme="majorHAnsi" w:eastAsiaTheme="majorEastAsia" w:hAnsiTheme="majorHAnsi" w:cstheme="majorBidi"/>
      <w:b/>
      <w:bCs/>
      <w:color w:val="0038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22"/>
    <w:rPr>
      <w:rFonts w:asciiTheme="majorHAnsi" w:eastAsiaTheme="majorEastAsia" w:hAnsiTheme="majorHAnsi" w:cstheme="majorBidi"/>
      <w:b/>
      <w:bCs/>
      <w:i/>
      <w:iCs/>
      <w:color w:val="00386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22"/>
    <w:rPr>
      <w:rFonts w:asciiTheme="majorHAnsi" w:eastAsiaTheme="majorEastAsia" w:hAnsiTheme="majorHAnsi" w:cstheme="majorBidi"/>
      <w:i/>
      <w:iCs/>
      <w:color w:val="003863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CD42AA"/>
    <w:pPr>
      <w:spacing w:after="0" w:line="204" w:lineRule="auto"/>
      <w:contextualSpacing/>
    </w:pPr>
    <w:rPr>
      <w:rFonts w:ascii="Segoe UI Light" w:eastAsiaTheme="majorEastAsia" w:hAnsi="Segoe UI Light" w:cstheme="majorBidi"/>
      <w:caps/>
      <w:color w:val="0072C6" w:themeColor="accent1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D42AA"/>
    <w:rPr>
      <w:rFonts w:ascii="Segoe UI Light" w:eastAsiaTheme="majorEastAsia" w:hAnsi="Segoe UI Light" w:cstheme="majorBidi"/>
      <w:caps/>
      <w:color w:val="0072C6" w:themeColor="accent1"/>
      <w:spacing w:val="-15"/>
      <w:sz w:val="72"/>
      <w:szCs w:val="72"/>
    </w:rPr>
  </w:style>
  <w:style w:type="character" w:styleId="PlaceholderText">
    <w:name w:val="Placeholder Text"/>
    <w:basedOn w:val="DefaultParagraphFont"/>
    <w:uiPriority w:val="99"/>
    <w:qFormat/>
    <w:rsid w:val="00524922"/>
    <w:rPr>
      <w:color w:val="808080"/>
    </w:rPr>
  </w:style>
  <w:style w:type="paragraph" w:styleId="NormalWeb">
    <w:name w:val="Normal (Web)"/>
    <w:basedOn w:val="Normal"/>
    <w:uiPriority w:val="99"/>
    <w:unhideWhenUsed/>
    <w:rsid w:val="0052492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GridTable1Light-Accent11">
    <w:name w:val="Grid Table 1 Light - Accent 11"/>
    <w:basedOn w:val="TableNormal"/>
    <w:uiPriority w:val="46"/>
    <w:rsid w:val="0052492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2C9FF" w:themeColor="accent1" w:themeTint="66"/>
        <w:left w:val="single" w:sz="4" w:space="0" w:color="82C9FF" w:themeColor="accent1" w:themeTint="66"/>
        <w:bottom w:val="single" w:sz="4" w:space="0" w:color="82C9FF" w:themeColor="accent1" w:themeTint="66"/>
        <w:right w:val="single" w:sz="4" w:space="0" w:color="82C9FF" w:themeColor="accent1" w:themeTint="66"/>
        <w:insideH w:val="single" w:sz="4" w:space="0" w:color="82C9FF" w:themeColor="accent1" w:themeTint="66"/>
        <w:insideV w:val="single" w:sz="4" w:space="0" w:color="82C9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3AE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3AE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5249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52492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52492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52492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52492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tringproposed">
    <w:name w:val="String (proposed)"/>
    <w:basedOn w:val="DefaultParagraphFont"/>
    <w:uiPriority w:val="2"/>
    <w:qFormat/>
    <w:rsid w:val="00524922"/>
    <w:rPr>
      <w:b/>
      <w:color w:val="44546A" w:themeColor="text2"/>
    </w:rPr>
  </w:style>
  <w:style w:type="paragraph" w:styleId="ListParagraph">
    <w:name w:val="List Paragraph"/>
    <w:basedOn w:val="Normal"/>
    <w:uiPriority w:val="34"/>
    <w:qFormat/>
    <w:rsid w:val="002B0E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2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E9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62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E9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C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C1E"/>
    <w:rPr>
      <w:rFonts w:ascii="Tahoma" w:eastAsiaTheme="minorEastAsia" w:hAnsi="Tahoma" w:cs="Tahoma"/>
      <w:sz w:val="16"/>
      <w:szCs w:val="16"/>
    </w:rPr>
  </w:style>
  <w:style w:type="table" w:customStyle="1" w:styleId="GridTable1Light-Accent52">
    <w:name w:val="Grid Table 1 Light - Accent 52"/>
    <w:basedOn w:val="TableNormal"/>
    <w:uiPriority w:val="46"/>
    <w:rsid w:val="002B4DC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2C6E13"/>
    <w:rPr>
      <w:color w:val="ED7D3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C6E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6E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6E13"/>
    <w:rPr>
      <w:rFonts w:eastAsiaTheme="minorEastAsia"/>
      <w:sz w:val="20"/>
      <w:szCs w:val="20"/>
    </w:rPr>
  </w:style>
  <w:style w:type="table" w:styleId="GridTable1Light-Accent5">
    <w:name w:val="Grid Table 1 Light Accent 5"/>
    <w:basedOn w:val="TableNormal"/>
    <w:uiPriority w:val="46"/>
    <w:rsid w:val="00B74AE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83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sft.spoppe.com/sites/howto/GeminiEng/SitePages/Ship%20Criteria.aspx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yperlink" Target="https://msft.spoppe.com/sites/howto/GeminiEng/SitePages/Spec%20Examples.aspx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msft.spoppe.com/sites/howto/GeminiEng/SitePages/Ship%20Criteria.aspx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sft.spoppe.com/sites/howto/GeminiEng/SitePages/Specs.aspx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msft.spoppe.com/sites/howto/GeminiEng/SitePages/Spec%20Examples.aspx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sft.spoppe.com/sites/howto/GeminiEng/SitePages/Specs.aspx" TargetMode="External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sft.spoppe.com/teams/dex/templates/v2/Functional%20Spec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72C6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ED7D3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unctional Spec" ma:contentTypeID="0x0101006A08F8C32BD90540A5FA71A415B05FB700D513A4B17E481A45A148CE22618AC82F" ma:contentTypeVersion="2" ma:contentTypeDescription="Your design goes here." ma:contentTypeScope="" ma:versionID="157d92dd9a260db4b7f451b3fec214ee">
  <xsd:schema xmlns:xsd="http://www.w3.org/2001/XMLSchema" xmlns:xs="http://www.w3.org/2001/XMLSchema" xmlns:p="http://schemas.microsoft.com/office/2006/metadata/properties" xmlns:ns2="54685b82-e666-4df1-80d5-b056bedcc64b" xmlns:ns3="9c9606bc-0ff1-40cf-b5b8-8f205e5bc42e" targetNamespace="http://schemas.microsoft.com/office/2006/metadata/properties" ma:root="true" ma:fieldsID="6ddb1721db6d3d8600619a8daa80fb50" ns2:_="" ns3:_="">
    <xsd:import namespace="54685b82-e666-4df1-80d5-b056bedcc64b"/>
    <xsd:import namespace="9c9606bc-0ff1-40cf-b5b8-8f205e5bc42e"/>
    <xsd:element name="properties">
      <xsd:complexType>
        <xsd:sequence>
          <xsd:element name="documentManagement">
            <xsd:complexType>
              <xsd:all>
                <xsd:element ref="ns2:Program_x0020_Manager"/>
                <xsd:element ref="ns2:Developer" minOccurs="0"/>
                <xsd:element ref="ns3:Tester" minOccurs="0"/>
                <xsd:element ref="ns3:Spec_x0020_Status"/>
                <xsd:element ref="ns2:k5815f2f64cc4486813768a23b3745fd" minOccurs="0"/>
                <xsd:element ref="ns2:TaxCatchAll" minOccurs="0"/>
                <xsd:element ref="ns2:TaxCatchAllLabel" minOccurs="0"/>
                <xsd:element ref="ns3:SpecType"/>
                <xsd:element ref="ns3:Start_x0020_of_x0020_Coding"/>
                <xsd:element ref="ns3:Ships_x0020_i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85b82-e666-4df1-80d5-b056bedcc64b" elementFormDefault="qualified">
    <xsd:import namespace="http://schemas.microsoft.com/office/2006/documentManagement/types"/>
    <xsd:import namespace="http://schemas.microsoft.com/office/infopath/2007/PartnerControls"/>
    <xsd:element name="Program_x0020_Manager" ma:index="2" ma:displayName="Program Manager" ma:list="UserInfo" ma:SharePointGroup="0" ma:internalName="Program_x0020_Manager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veloper" ma:index="3" nillable="true" ma:displayName="Developer" ma:SharePointGroup="0" ma:internalName="Develop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k5815f2f64cc4486813768a23b3745fd" ma:index="8" ma:taxonomy="true" ma:internalName="k5815f2f64cc4486813768a23b3745fd" ma:taxonomyFieldName="Team" ma:displayName="Team" ma:default="" ma:fieldId="{45815f2f-64cc-4486-8137-68a23b3745fd}" ma:taxonomyMulti="true" ma:sspId="564633ff-c60f-4095-81ee-59215300217f" ma:termSetId="e034558d-f018-4aaf-97d7-8510ba9034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5cb19140-cb33-4f96-a69f-4ceca79c9b04}" ma:internalName="TaxCatchAll" ma:showField="CatchAllData" ma:web="54685b82-e666-4df1-80d5-b056bedcc6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5cb19140-cb33-4f96-a69f-4ceca79c9b04}" ma:internalName="TaxCatchAllLabel" ma:readOnly="true" ma:showField="CatchAllDataLabel" ma:web="54685b82-e666-4df1-80d5-b056bedcc6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606bc-0ff1-40cf-b5b8-8f205e5bc42e" elementFormDefault="qualified">
    <xsd:import namespace="http://schemas.microsoft.com/office/2006/documentManagement/types"/>
    <xsd:import namespace="http://schemas.microsoft.com/office/infopath/2007/PartnerControls"/>
    <xsd:element name="Tester" ma:index="4" nillable="true" ma:displayName="Tester" ma:list="UserInfo" ma:SharePointGroup="0" ma:internalName="Tester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pec_x0020_Status" ma:index="6" ma:displayName="Status" ma:default="0. Not Ready for Review" ma:format="Dropdown" ma:internalName="Spec_x0020_Status">
      <xsd:simpleType>
        <xsd:restriction base="dms:Choice">
          <xsd:enumeration value="0. Not Ready for Review"/>
          <xsd:enumeration value="1. Ready for Review"/>
          <xsd:enumeration value="2. Ready to Execute"/>
          <xsd:enumeration value="Not Needed"/>
        </xsd:restriction>
      </xsd:simpleType>
    </xsd:element>
    <xsd:element name="SpecType" ma:index="16" ma:displayName="SpecType" ma:default="GeminiSpec" ma:internalName="SpecType" ma:readOnly="true">
      <xsd:simpleType>
        <xsd:restriction base="dms:Text">
          <xsd:maxLength value="255"/>
        </xsd:restriction>
      </xsd:simpleType>
    </xsd:element>
    <xsd:element name="Start_x0020_of_x0020_Coding" ma:index="17" ma:displayName="Start of Coding" ma:default="QR1" ma:format="Dropdown" ma:internalName="Start_x0020_of_x0020_Coding">
      <xsd:simpleType>
        <xsd:restriction base="dms:Choice">
          <xsd:enumeration value="QR1"/>
          <xsd:enumeration value="QR1-01-Jan"/>
          <xsd:enumeration value="QR1-02-Feb"/>
          <xsd:enumeration value="QR1-03-Mar"/>
          <xsd:enumeration value="QR2"/>
          <xsd:enumeration value="QR2-04-Apr"/>
          <xsd:enumeration value="QR2-05-May"/>
          <xsd:enumeration value="QR2-06-Jun"/>
          <xsd:enumeration value="QR3"/>
          <xsd:enumeration value="QR3-07-Jul"/>
          <xsd:enumeration value="QR3-08-Aug"/>
          <xsd:enumeration value="QR3-09-Sep"/>
          <xsd:enumeration value="QR4"/>
          <xsd:enumeration value="QR4-10-Oct"/>
          <xsd:enumeration value="QR4-11-Nov"/>
          <xsd:enumeration value="QR4-12-Dec"/>
          <xsd:enumeration value="QR5"/>
          <xsd:enumeration value="QR5-13-Jan"/>
          <xsd:enumeration value="QR5-14-Feb"/>
          <xsd:enumeration value="QR5-15-Mar"/>
          <xsd:enumeration value="QR6"/>
          <xsd:enumeration value="QR6-16-Apr"/>
          <xsd:enumeration value="QR6-17-May"/>
          <xsd:enumeration value="QR6-18-Jun"/>
          <xsd:enumeration value="QR7"/>
          <xsd:enumeration value="QR7-19-Jul"/>
          <xsd:enumeration value="QR7-20-Aug"/>
          <xsd:enumeration value="QR7-21-Sep"/>
        </xsd:restriction>
      </xsd:simpleType>
    </xsd:element>
    <xsd:element name="Ships_x0020_in" ma:index="18" nillable="true" ma:displayName="Release By" ma:default="QR1" ma:format="Dropdown" ma:internalName="Ships_x0020_in">
      <xsd:simpleType>
        <xsd:restriction base="dms:Choice">
          <xsd:enumeration value="QR1"/>
          <xsd:enumeration value="QR1-01-Jan"/>
          <xsd:enumeration value="QR1-02-Feb"/>
          <xsd:enumeration value="QR1-03-Mar"/>
          <xsd:enumeration value="QR2"/>
          <xsd:enumeration value="QR2-04-Apr"/>
          <xsd:enumeration value="QR2-05-May"/>
          <xsd:enumeration value="QR2-06-Jun"/>
          <xsd:enumeration value="QR3"/>
          <xsd:enumeration value="QR3-07-Jul"/>
          <xsd:enumeration value="QR3-08-Aug"/>
          <xsd:enumeration value="QR3-09-Sep"/>
          <xsd:enumeration value="QR4"/>
          <xsd:enumeration value="QR4-10-Oct"/>
          <xsd:enumeration value="QR4-11-Nov"/>
          <xsd:enumeration value="QR4-12-Dec"/>
          <xsd:enumeration value="QR5"/>
          <xsd:enumeration value="QR5-13-Jan"/>
          <xsd:enumeration value="QR5-14-Feb"/>
          <xsd:enumeration value="QR5-15-Mar"/>
          <xsd:enumeration value="QR6"/>
          <xsd:enumeration value="QR6-16-Apr"/>
          <xsd:enumeration value="QR6-17-May"/>
          <xsd:enumeration value="QR6-18-Jun"/>
          <xsd:enumeration value="QR7"/>
          <xsd:enumeration value="QR7-19-Jul"/>
          <xsd:enumeration value="QR7-20-Aug"/>
          <xsd:enumeration value="QR7-21-Sep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5815f2f64cc4486813768a23b3745fd xmlns="54685b82-e666-4df1-80d5-b056bedcc64b">
      <Terms xmlns="http://schemas.microsoft.com/office/infopath/2007/PartnerControls"/>
    </k5815f2f64cc4486813768a23b3745fd>
    <TaxCatchAll xmlns="54685b82-e666-4df1-80d5-b056bedcc64b"/>
    <Program_x0020_Manager xmlns="54685b82-e666-4df1-80d5-b056bedcc64b">
      <UserInfo>
        <DisplayName/>
        <AccountId/>
        <AccountType/>
      </UserInfo>
    </Program_x0020_Manager>
    <Developer xmlns="54685b82-e666-4df1-80d5-b056bedcc64b">
      <UserInfo>
        <DisplayName/>
        <AccountId xsi:nil="true"/>
        <AccountType/>
      </UserInfo>
    </Developer>
    <Ships_x0020_in xmlns="9c9606bc-0ff1-40cf-b5b8-8f205e5bc42e">QR1</Ships_x0020_in>
    <Tester xmlns="9c9606bc-0ff1-40cf-b5b8-8f205e5bc42e">
      <UserInfo>
        <DisplayName/>
        <AccountId xsi:nil="true"/>
        <AccountType/>
      </UserInfo>
    </Tester>
    <Start_x0020_of_x0020_Coding xmlns="9c9606bc-0ff1-40cf-b5b8-8f205e5bc42e">QR1</Start_x0020_of_x0020_Coding>
    <Spec_x0020_Status xmlns="9c9606bc-0ff1-40cf-b5b8-8f205e5bc42e">0. Not Ready for Review</Spec_x0020_Status>
  </documentManagement>
</p:properties>
</file>

<file path=customXml/itemProps1.xml><?xml version="1.0" encoding="utf-8"?>
<ds:datastoreItem xmlns:ds="http://schemas.openxmlformats.org/officeDocument/2006/customXml" ds:itemID="{DB077143-1F36-4D81-8B9C-D24042D4C9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67F95B-232C-4444-8D36-5C0E7B3C5990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4ED2625F-3EB8-41EF-A9E0-0BFC417463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685b82-e666-4df1-80d5-b056bedcc64b"/>
    <ds:schemaRef ds:uri="9c9606bc-0ff1-40cf-b5b8-8f205e5bc4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C1AF40-410A-4247-8EAC-E7C64298B492}">
  <ds:schemaRefs>
    <ds:schemaRef ds:uri="http://schemas.microsoft.com/office/2006/metadata/properties"/>
    <ds:schemaRef ds:uri="http://schemas.microsoft.com/office/infopath/2007/PartnerControls"/>
    <ds:schemaRef ds:uri="54685b82-e666-4df1-80d5-b056bedcc64b"/>
    <ds:schemaRef ds:uri="9c9606bc-0ff1-40cf-b5b8-8f205e5bc4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Functional%20Spec.dotx</Template>
  <TotalTime>33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Leif Brenne</dc:creator>
  <cp:lastModifiedBy>Wesley Holley</cp:lastModifiedBy>
  <cp:revision>2</cp:revision>
  <dcterms:created xsi:type="dcterms:W3CDTF">2015-06-09T22:48:00Z</dcterms:created>
  <dcterms:modified xsi:type="dcterms:W3CDTF">2015-06-09T23:31:00Z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0x0101006A08F8C32BD90540A5FA71A415B05FB700D513A4B17E481A45A148CE22618AC82F</vt:lpwstr>
  </property>
</Properties>
</file>